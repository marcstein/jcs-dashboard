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28B31" w14:textId="01017519" w:rsidR="0094527E" w:rsidRPr="0062122A" w:rsidRDefault="00D53D04" w:rsidP="00D53D04">
      <w:pPr>
        <w:jc w:val="center"/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>{{service_date}}</w:t>
      </w:r>
      <w:r w:rsidRPr="0062122A">
        <w:rPr>
          <w:rFonts w:ascii="Century" w:hAnsi="Century"/>
          <w:sz w:val="26"/>
          <w:szCs w:val="26"/>
        </w:rPr>
      </w:r>
      <w:r w:rsidRPr="0062122A">
        <w:rPr>
          <w:rFonts w:ascii="Century" w:hAnsi="Century"/>
          <w:sz w:val="26"/>
          <w:szCs w:val="26"/>
        </w:rPr>
      </w:r>
      <w:r w:rsidR="007762D0">
        <w:rPr>
          <w:rFonts w:ascii="Century" w:hAnsi="Century"/>
          <w:noProof/>
          <w:sz w:val="26"/>
          <w:szCs w:val="26"/>
        </w:rPr>
      </w:r>
      <w:r w:rsidRPr="0062122A">
        <w:rPr>
          <w:rFonts w:ascii="Century" w:hAnsi="Century"/>
          <w:sz w:val="26"/>
          <w:szCs w:val="26"/>
        </w:rPr>
      </w:r>
    </w:p>
    <w:p w14:paraId="22AD7E03" w14:textId="77777777" w:rsidR="00D53D04" w:rsidRPr="0062122A" w:rsidRDefault="00D53D04" w:rsidP="00D53D04">
      <w:pPr>
        <w:jc w:val="center"/>
        <w:rPr>
          <w:rFonts w:ascii="Century" w:hAnsi="Century"/>
          <w:sz w:val="26"/>
          <w:szCs w:val="26"/>
        </w:rPr>
      </w:pPr>
    </w:p>
    <w:p w14:paraId="365AD65F" w14:textId="38EBAD8F" w:rsidR="00D53D04" w:rsidRPr="00812162" w:rsidRDefault="00812162" w:rsidP="00D53D04">
      <w:pPr>
        <w:rPr>
          <w:rFonts w:ascii="Century" w:hAnsi="Century"/>
          <w:i/>
          <w:iCs/>
          <w:sz w:val="26"/>
          <w:szCs w:val="26"/>
        </w:rPr>
      </w:pPr>
      <w:r w:rsidRPr="00812162">
        <w:rPr>
          <w:rFonts w:ascii="Century" w:hAnsi="Century"/>
          <w:i/>
          <w:iCs/>
          <w:sz w:val="26"/>
          <w:szCs w:val="26"/>
        </w:rPr>
        <w:t xml:space="preserve">sent via electronic mail: </w:t>
      </w:r>
      <w:r w:rsidR="00C33D61">
        <w:rPr>
          <w:rFonts w:ascii="Century" w:hAnsi="Century"/>
          <w:i/>
          <w:iCs/>
          <w:sz w:val="26"/>
          <w:szCs w:val="26"/>
        </w:rPr>
        <w:t>sheterry1</w:t>
      </w:r>
      <w:r w:rsidRPr="00812162">
        <w:rPr>
          <w:rFonts w:ascii="Century" w:hAnsi="Century"/>
          <w:i/>
          <w:iCs/>
          <w:sz w:val="26"/>
          <w:szCs w:val="26"/>
        </w:rPr>
        <w:t>@</w:t>
      </w:r>
      <w:r w:rsidR="00C33D61">
        <w:rPr>
          <w:rFonts w:ascii="Century" w:hAnsi="Century"/>
          <w:i/>
          <w:iCs/>
          <w:sz w:val="26"/>
          <w:szCs w:val="26"/>
        </w:rPr>
        <w:t>aol.com</w:t>
      </w:r>
    </w:p>
    <w:p w14:paraId="4341AEE3" w14:textId="77777777" w:rsidR="00812162" w:rsidRDefault="00812162" w:rsidP="00D53D04">
      <w:pPr>
        <w:rPr>
          <w:rFonts w:ascii="Century" w:hAnsi="Century"/>
          <w:sz w:val="26"/>
          <w:szCs w:val="26"/>
        </w:rPr>
      </w:pPr>
    </w:p>
    <w:p w14:paraId="0F205A3E" w14:textId="4A720E6B" w:rsidR="00812162" w:rsidRDefault="00E93012" w:rsidP="00D53D04">
      <w:pPr>
        <w:rPr>
          <w:rFonts w:ascii="Century" w:hAnsi="Century"/>
          <w:sz w:val="26"/>
          <w:szCs w:val="26"/>
        </w:rPr>
      </w:pPr>
      <w:r>
        <w:rPr>
          <w:rFonts w:ascii="Century" w:hAnsi="Century"/>
          <w:sz w:val="26"/>
          <w:szCs w:val="26"/>
        </w:rPr>
        <w:t>Terry Lutz</w:t>
      </w:r>
      <w:r w:rsidR="00812162">
        <w:rPr>
          <w:rFonts w:ascii="Century" w:hAnsi="Century"/>
          <w:sz w:val="26"/>
          <w:szCs w:val="26"/>
        </w:rPr>
        <w:t>, Court Reporter</w:t>
      </w:r>
    </w:p>
    <w:p w14:paraId="3206D74F" w14:textId="77777777" w:rsidR="00C33D61" w:rsidRDefault="00C33D61" w:rsidP="00C33D61">
      <w:pPr>
        <w:rPr>
          <w:rFonts w:ascii="Century" w:hAnsi="Century"/>
          <w:sz w:val="26"/>
          <w:szCs w:val="26"/>
        </w:rPr>
      </w:pPr>
      <w:r>
        <w:rPr>
          <w:rFonts w:ascii="Century" w:hAnsi="Century"/>
          <w:sz w:val="26"/>
          <w:szCs w:val="26"/>
        </w:rPr>
        <w:t>{{county}} County</w:t>
      </w:r>
    </w:p>
    <w:p w14:paraId="4B7EBDFA" w14:textId="77777777" w:rsidR="00C33D61" w:rsidRDefault="00C33D61" w:rsidP="00C33D61">
      <w:pPr>
        <w:rPr>
          <w:rFonts w:ascii="Century" w:hAnsi="Century"/>
          <w:sz w:val="26"/>
          <w:szCs w:val="26"/>
        </w:rPr>
      </w:pPr>
      <w:r>
        <w:rPr>
          <w:rFonts w:ascii="Century" w:hAnsi="Century"/>
          <w:sz w:val="26"/>
          <w:szCs w:val="26"/>
        </w:rPr>
        <w:t>302 W Main Street</w:t>
      </w:r>
    </w:p>
    <w:p w14:paraId="584AF636" w14:textId="77777777" w:rsidR="00C33D61" w:rsidRDefault="00C33D61" w:rsidP="00C33D61">
      <w:pPr>
        <w:rPr>
          <w:rFonts w:ascii="Century" w:hAnsi="Century"/>
          <w:sz w:val="26"/>
          <w:szCs w:val="26"/>
        </w:rPr>
      </w:pPr>
      <w:r>
        <w:rPr>
          <w:rFonts w:ascii="Century" w:hAnsi="Century"/>
          <w:sz w:val="26"/>
          <w:szCs w:val="26"/>
        </w:rPr>
        <w:t>Steelville, Missouri 65565</w:t>
      </w:r>
    </w:p>
    <w:p w14:paraId="6CCE2DFF" w14:textId="77777777" w:rsidR="00D53D04" w:rsidRPr="0062122A" w:rsidRDefault="00D53D04" w:rsidP="00D53D04">
      <w:pPr>
        <w:rPr>
          <w:rFonts w:ascii="Century" w:hAnsi="Century"/>
          <w:sz w:val="26"/>
          <w:szCs w:val="26"/>
        </w:rPr>
      </w:pPr>
    </w:p>
    <w:p w14:paraId="4EA0FFF5" w14:textId="10606559" w:rsidR="00D53D04" w:rsidRPr="0062122A" w:rsidRDefault="00D53D04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>Re:</w:t>
      </w:r>
      <w:r w:rsidRPr="0062122A">
        <w:rPr>
          <w:rFonts w:ascii="Century" w:hAnsi="Century"/>
          <w:sz w:val="26"/>
          <w:szCs w:val="26"/>
        </w:rPr>
        <w:tab/>
        <w:t>Request for Written Transcripts</w:t>
      </w:r>
    </w:p>
    <w:p w14:paraId="3B662E1B" w14:textId="77777777" w:rsidR="00E93012" w:rsidRPr="0062122A" w:rsidRDefault="00D53D04" w:rsidP="00E93012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</w:r>
      <w:r w:rsidR="00E93012" w:rsidRPr="0062122A">
        <w:rPr>
          <w:rFonts w:ascii="Century" w:hAnsi="Century"/>
          <w:sz w:val="26"/>
          <w:szCs w:val="26"/>
        </w:rPr>
        <w:t xml:space="preserve">State </w:t>
      </w:r>
      <w:r w:rsidR="00E93012">
        <w:rPr>
          <w:rFonts w:ascii="Century" w:hAnsi="Century"/>
          <w:sz w:val="26"/>
          <w:szCs w:val="26"/>
        </w:rPr>
        <w:t>of Missouri v. {{defendant_name}}</w:t>
      </w:r>
    </w:p>
    <w:p w14:paraId="5A03925B" w14:textId="77777777" w:rsidR="00E93012" w:rsidRPr="0062122A" w:rsidRDefault="00E93012" w:rsidP="00E93012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  <w:t>Cause No.: {{case_number}}</w:t>
      </w:r>
      <w:r>
        <w:rPr>
          <w:rFonts w:ascii="Century" w:hAnsi="Century"/>
          <w:sz w:val="26"/>
          <w:szCs w:val="26"/>
        </w:rPr>
      </w:r>
    </w:p>
    <w:p w14:paraId="6A53A991" w14:textId="56129103" w:rsidR="00D53D04" w:rsidRPr="0062122A" w:rsidRDefault="00D53D04" w:rsidP="00E93012">
      <w:pPr>
        <w:rPr>
          <w:rFonts w:ascii="Century" w:hAnsi="Century"/>
          <w:sz w:val="26"/>
          <w:szCs w:val="26"/>
        </w:rPr>
      </w:pPr>
    </w:p>
    <w:p w14:paraId="77E08022" w14:textId="4578020F" w:rsidR="00D53D04" w:rsidRPr="0062122A" w:rsidRDefault="00D53D04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 xml:space="preserve">Dear </w:t>
      </w:r>
      <w:r w:rsidR="00812162">
        <w:rPr>
          <w:rFonts w:ascii="Century" w:hAnsi="Century"/>
          <w:sz w:val="26"/>
          <w:szCs w:val="26"/>
        </w:rPr>
        <w:t xml:space="preserve">Ms. </w:t>
      </w:r>
      <w:r w:rsidR="00E93012">
        <w:rPr>
          <w:rFonts w:ascii="Century" w:hAnsi="Century"/>
          <w:sz w:val="26"/>
          <w:szCs w:val="26"/>
        </w:rPr>
        <w:t>Lutz</w:t>
      </w:r>
      <w:r w:rsidRPr="0062122A">
        <w:rPr>
          <w:rFonts w:ascii="Century" w:hAnsi="Century"/>
          <w:sz w:val="26"/>
          <w:szCs w:val="26"/>
        </w:rPr>
        <w:t xml:space="preserve">: </w:t>
      </w:r>
    </w:p>
    <w:p w14:paraId="57C5A7AB" w14:textId="77777777" w:rsidR="00D53D04" w:rsidRPr="0062122A" w:rsidRDefault="00D53D04" w:rsidP="00D53D04">
      <w:pPr>
        <w:rPr>
          <w:rFonts w:ascii="Century" w:hAnsi="Century"/>
          <w:sz w:val="26"/>
          <w:szCs w:val="26"/>
        </w:rPr>
      </w:pPr>
    </w:p>
    <w:p w14:paraId="21909585" w14:textId="609B9B9B" w:rsidR="00D53D04" w:rsidRPr="0062122A" w:rsidRDefault="00D53D04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  <w:t xml:space="preserve">The undersigned request that the transcript of the Plea Hearing conducted in cause numbered {{case_number}} on {{service_date}}, be reduced to written format and made available as soon as possilbe.  </w:t>
      </w:r>
      <w:r w:rsidR="00E93012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Pr="0062122A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="00E93012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="00E93012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Pr="0062122A">
        <w:rPr>
          <w:rFonts w:ascii="Century" w:hAnsi="Century"/>
          <w:sz w:val="26"/>
          <w:szCs w:val="26"/>
        </w:rPr>
      </w:r>
      <w:r w:rsidR="00E93012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="00E93012">
        <w:rPr>
          <w:rFonts w:ascii="Century" w:hAnsi="Century"/>
          <w:sz w:val="26"/>
          <w:szCs w:val="26"/>
        </w:rPr>
      </w:r>
      <w:r w:rsidR="00812162">
        <w:rPr>
          <w:rFonts w:ascii="Century" w:hAnsi="Century"/>
          <w:sz w:val="26"/>
          <w:szCs w:val="26"/>
        </w:rPr>
      </w:r>
      <w:r w:rsidRPr="0062122A">
        <w:rPr>
          <w:rFonts w:ascii="Century" w:hAnsi="Century"/>
          <w:sz w:val="26"/>
          <w:szCs w:val="26"/>
        </w:rPr>
      </w:r>
      <w:r w:rsidR="00E93012">
        <w:rPr>
          <w:rFonts w:ascii="Century" w:hAnsi="Century"/>
          <w:sz w:val="26"/>
          <w:szCs w:val="26"/>
        </w:rPr>
      </w:r>
      <w:proofErr w:type="spellStart"/>
      <w:r w:rsidR="00E93012">
        <w:rPr>
          <w:rFonts w:ascii="Century" w:hAnsi="Century"/>
          <w:sz w:val="26"/>
          <w:szCs w:val="26"/>
        </w:rPr>
      </w:r>
      <w:proofErr w:type="spellEnd"/>
      <w:r w:rsidR="0062122A" w:rsidRPr="0062122A">
        <w:rPr>
          <w:rFonts w:ascii="Century" w:hAnsi="Century"/>
          <w:sz w:val="26"/>
          <w:szCs w:val="26"/>
        </w:rPr>
      </w:r>
    </w:p>
    <w:p w14:paraId="1B75F1F4" w14:textId="77777777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3CB047EB" w14:textId="5CA772B4" w:rsidR="0062122A" w:rsidRPr="0062122A" w:rsidRDefault="0062122A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  <w:t xml:space="preserve">In the event there is a fee due for production of these records, or any other issue in producing these records, please notify the undersigned immediately by telephone at {{firm_phone}} or by email at </w:t>
      </w:r>
      <w:hyperlink r:id="rId6" w:history="1">
        <w:r w:rsidR="00E93012" w:rsidRPr="00E93012">
          <w:rPr>
            <w:rStyle w:val="Hyperlink"/>
            <w:rFonts w:ascii="Century" w:hAnsi="Century"/>
            <w:color w:val="auto"/>
            <w:sz w:val="26"/>
            <w:szCs w:val="26"/>
            <w:u w:val="none"/>
          </w:rPr>
          <w:t>tony@jcsattorney.com</w:t>
        </w:r>
      </w:hyperlink>
      <w:r w:rsidR="00E93012">
        <w:rPr>
          <w:rStyle w:val="Hyperlink"/>
          <w:rFonts w:ascii="Century" w:hAnsi="Century"/>
          <w:color w:val="auto"/>
          <w:sz w:val="26"/>
          <w:szCs w:val="26"/>
          <w:u w:val="none"/>
        </w:rPr>
        <w:t xml:space="preserve"> or my paralegal, tiffany@jcsattorney.com</w:t>
      </w:r>
      <w:r w:rsidRPr="00BA6212">
        <w:rPr>
          <w:rFonts w:ascii="Century" w:hAnsi="Century"/>
          <w:sz w:val="26"/>
          <w:szCs w:val="26"/>
        </w:rPr>
        <w:t xml:space="preserve">.  </w:t>
      </w:r>
      <w:r w:rsidRPr="0062122A">
        <w:rPr>
          <w:rFonts w:ascii="Century" w:hAnsi="Century"/>
          <w:sz w:val="26"/>
          <w:szCs w:val="26"/>
        </w:rPr>
        <w:t>Your courtesies in this matter are appreciated.</w:t>
      </w:r>
    </w:p>
    <w:p w14:paraId="1CD105C2" w14:textId="77777777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5BFBF72F" w14:textId="77777777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71346ED8" w14:textId="67F469FE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5CC5C0F5" w14:textId="4F832220" w:rsidR="0062122A" w:rsidRPr="0062122A" w:rsidRDefault="0062122A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  <w:t xml:space="preserve">Sincerely, </w:t>
      </w:r>
    </w:p>
    <w:p w14:paraId="1B7EAE8F" w14:textId="061994AA" w:rsidR="0062122A" w:rsidRPr="00BA6212" w:rsidRDefault="0062122A" w:rsidP="00D53D04">
      <w:pPr>
        <w:rPr>
          <w:rFonts w:ascii="Century" w:hAnsi="Century"/>
          <w:sz w:val="16"/>
          <w:szCs w:val="16"/>
        </w:rPr>
      </w:pPr>
    </w:p>
    <w:p w14:paraId="4919F819" w14:textId="4318D838" w:rsidR="0062122A" w:rsidRPr="00BA6212" w:rsidRDefault="00BA6212" w:rsidP="00D53D04">
      <w:pPr>
        <w:rPr>
          <w:rFonts w:ascii="Brush Script MT" w:hAnsi="Brush Script MT"/>
          <w:sz w:val="48"/>
          <w:szCs w:val="48"/>
        </w:rPr>
      </w:pP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>
        <w:rPr>
          <w:rFonts w:ascii="Century" w:hAnsi="Century"/>
          <w:sz w:val="26"/>
          <w:szCs w:val="26"/>
        </w:rPr>
        <w:tab/>
      </w:r>
      <w:r w:rsidRPr="00BA6212">
        <w:rPr>
          <w:rFonts w:ascii="Brush Script MT" w:hAnsi="Brush Script MT"/>
          <w:sz w:val="48"/>
          <w:szCs w:val="48"/>
        </w:rPr>
        <w:t>{{attorney_name}}</w:t>
      </w:r>
    </w:p>
    <w:p w14:paraId="5B8ADECC" w14:textId="37AA0C6D" w:rsidR="0062122A" w:rsidRPr="0062122A" w:rsidRDefault="0062122A" w:rsidP="00D53D04">
      <w:pPr>
        <w:rPr>
          <w:rFonts w:ascii="Century" w:hAnsi="Century"/>
          <w:sz w:val="26"/>
          <w:szCs w:val="26"/>
        </w:rPr>
      </w:pP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Pr="0062122A">
        <w:rPr>
          <w:rFonts w:ascii="Century" w:hAnsi="Century"/>
          <w:sz w:val="26"/>
          <w:szCs w:val="26"/>
        </w:rPr>
        <w:tab/>
      </w:r>
      <w:r w:rsidR="00BA6212">
        <w:rPr>
          <w:rFonts w:ascii="Century" w:hAnsi="Century"/>
          <w:sz w:val="26"/>
          <w:szCs w:val="26"/>
        </w:rPr>
        <w:t>{{attorney_name}}</w:t>
      </w:r>
    </w:p>
    <w:p w14:paraId="07E30661" w14:textId="77777777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0923E268" w14:textId="77777777" w:rsidR="0062122A" w:rsidRPr="0062122A" w:rsidRDefault="0062122A" w:rsidP="00D53D04">
      <w:pPr>
        <w:rPr>
          <w:rFonts w:ascii="Century" w:hAnsi="Century"/>
          <w:sz w:val="26"/>
          <w:szCs w:val="26"/>
        </w:rPr>
      </w:pPr>
    </w:p>
    <w:p w14:paraId="6F4277C5" w14:textId="79E4E7F7" w:rsidR="0062122A" w:rsidRPr="0062122A" w:rsidRDefault="00BA6212" w:rsidP="00D53D04">
      <w:pPr>
        <w:rPr>
          <w:rFonts w:ascii="Century" w:hAnsi="Century"/>
          <w:sz w:val="26"/>
          <w:szCs w:val="26"/>
        </w:rPr>
      </w:pPr>
      <w:r>
        <w:rPr>
          <w:rFonts w:ascii="Century" w:hAnsi="Century"/>
          <w:sz w:val="26"/>
          <w:szCs w:val="26"/>
        </w:rPr>
        <w:t>AM</w:t>
      </w:r>
      <w:r w:rsidR="0062122A" w:rsidRPr="0062122A">
        <w:rPr>
          <w:rFonts w:ascii="Century" w:hAnsi="Century"/>
          <w:sz w:val="26"/>
          <w:szCs w:val="26"/>
        </w:rPr>
        <w:t>/taw</w:t>
      </w:r>
    </w:p>
    <w:sectPr w:rsidR="0062122A" w:rsidRPr="0062122A" w:rsidSect="00F3581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7EE678" w14:textId="77777777" w:rsidR="00925406" w:rsidRDefault="00925406" w:rsidP="003370E7">
      <w:r>
        <w:separator/>
      </w:r>
    </w:p>
  </w:endnote>
  <w:endnote w:type="continuationSeparator" w:id="0">
    <w:p w14:paraId="4C0E6C3D" w14:textId="77777777" w:rsidR="00925406" w:rsidRDefault="00925406" w:rsidP="0033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386F4" w14:textId="77777777" w:rsidR="003370E7" w:rsidRDefault="003370E7">
    <w:pPr>
      <w:pStyle w:val="Footer"/>
    </w:pPr>
    <w:r>
      <w:t xml:space="preserve">                                                    </w:t>
    </w:r>
    <w:r>
      <w:rPr>
        <w:noProof/>
      </w:rPr>
      <w:drawing>
        <wp:inline distT="0" distB="0" distL="0" distR="0" wp14:anchorId="3C31751E" wp14:editId="5066DA30">
          <wp:extent cx="5943600" cy="62293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JCS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22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220F2" w14:textId="77777777" w:rsidR="00925406" w:rsidRDefault="00925406" w:rsidP="003370E7">
      <w:r>
        <w:separator/>
      </w:r>
    </w:p>
  </w:footnote>
  <w:footnote w:type="continuationSeparator" w:id="0">
    <w:p w14:paraId="22C430D1" w14:textId="77777777" w:rsidR="00925406" w:rsidRDefault="00925406" w:rsidP="00337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CAEEC" w14:textId="77777777" w:rsidR="003370E7" w:rsidRDefault="003370E7">
    <w:pPr>
      <w:pStyle w:val="Header"/>
    </w:pPr>
  </w:p>
  <w:p w14:paraId="7F5F6481" w14:textId="77777777" w:rsidR="003370E7" w:rsidRDefault="003370E7">
    <w:pPr>
      <w:pStyle w:val="Header"/>
    </w:pPr>
    <w:r>
      <w:t xml:space="preserve">                                       </w:t>
    </w:r>
    <w:r>
      <w:rPr>
        <w:noProof/>
      </w:rPr>
      <w:drawing>
        <wp:inline distT="0" distB="0" distL="0" distR="0" wp14:anchorId="0E875734" wp14:editId="7929305E">
          <wp:extent cx="3060700" cy="901700"/>
          <wp:effectExtent l="0" t="0" r="0" b="0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CS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0700" cy="901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FC"/>
    <w:rsid w:val="001E0BA4"/>
    <w:rsid w:val="002D5C0D"/>
    <w:rsid w:val="003370E7"/>
    <w:rsid w:val="00537C16"/>
    <w:rsid w:val="0062122A"/>
    <w:rsid w:val="006C52F7"/>
    <w:rsid w:val="007762D0"/>
    <w:rsid w:val="007A37FC"/>
    <w:rsid w:val="00812162"/>
    <w:rsid w:val="008D34FC"/>
    <w:rsid w:val="00925406"/>
    <w:rsid w:val="0094527E"/>
    <w:rsid w:val="009959EA"/>
    <w:rsid w:val="009E5EEF"/>
    <w:rsid w:val="00A251B7"/>
    <w:rsid w:val="00B838BC"/>
    <w:rsid w:val="00B95353"/>
    <w:rsid w:val="00BA6212"/>
    <w:rsid w:val="00C33D61"/>
    <w:rsid w:val="00CC0996"/>
    <w:rsid w:val="00D53D04"/>
    <w:rsid w:val="00DE096C"/>
    <w:rsid w:val="00E93012"/>
    <w:rsid w:val="00EE28A4"/>
    <w:rsid w:val="00F35812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869D"/>
  <w15:chartTrackingRefBased/>
  <w15:docId w15:val="{47953315-4BE3-4C5F-97F3-AA02DE06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0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0E7"/>
  </w:style>
  <w:style w:type="paragraph" w:styleId="Footer">
    <w:name w:val="footer"/>
    <w:basedOn w:val="Normal"/>
    <w:link w:val="FooterChar"/>
    <w:uiPriority w:val="99"/>
    <w:unhideWhenUsed/>
    <w:rsid w:val="003370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0E7"/>
  </w:style>
  <w:style w:type="character" w:styleId="Hyperlink">
    <w:name w:val="Hyperlink"/>
    <w:basedOn w:val="DefaultParagraphFont"/>
    <w:uiPriority w:val="99"/>
    <w:unhideWhenUsed/>
    <w:rsid w:val="00621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ny@jcsattorney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ront\Downloads\J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JCS</Template>
  <TotalTime>1767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Tiffany Willis</cp:lastModifiedBy>
  <cp:revision>1</cp:revision>
  <cp:lastPrinted>2024-10-10T20:12:00Z</cp:lastPrinted>
  <dcterms:created xsi:type="dcterms:W3CDTF">2023-12-29T20:30:00Z</dcterms:created>
  <dcterms:modified xsi:type="dcterms:W3CDTF">2024-10-25T18:44:00Z</dcterms:modified>
</cp:coreProperties>
</file>
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06285613"/>
    <w:p w14:paraId="5D17A7EC" w14:textId="3075B507" w:rsidR="00E83794" w:rsidRPr="00E34D4F" w:rsidRDefault="00E83794" w:rsidP="00E83794">
      <w:pPr>
        <w:jc w:val="center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{{service_date}}</w:t>
      </w:r>
      <w:r>
        <w:rPr>
          <w:rFonts w:ascii="Century" w:hAnsi="Century" w:cs="Times New Roman"/>
          <w:noProof/>
          <w:sz w:val="26"/>
          <w:szCs w:val="26"/>
        </w:rPr>
      </w:r>
      <w:r>
        <w:rPr>
          <w:rFonts w:ascii="Century" w:hAnsi="Century" w:cs="Times New Roman"/>
          <w:sz w:val="26"/>
          <w:szCs w:val="26"/>
        </w:rPr>
      </w:r>
    </w:p>
    <w:p w14:paraId="5D61290A" w14:textId="2C540219" w:rsidR="0052368C" w:rsidRDefault="00D545FA" w:rsidP="0052368C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Attorney-Client Privileged</w:t>
      </w:r>
    </w:p>
    <w:p w14:paraId="444E1B49" w14:textId="1772DB4E" w:rsidR="00D545FA" w:rsidRDefault="00D545FA" w:rsidP="0052368C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Legal Mail Confidential</w:t>
      </w:r>
    </w:p>
    <w:p w14:paraId="6D8B12E9" w14:textId="2FD0A66B" w:rsidR="00D545FA" w:rsidRDefault="00D545FA" w:rsidP="0052368C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 xml:space="preserve">{{client_name}} </w:t>
      </w:r>
    </w:p>
    <w:p w14:paraId="1800B3AB" w14:textId="051BA380" w:rsidR="00E83794" w:rsidRDefault="00D545FA" w:rsidP="00E83794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{{client_address}}</w:t>
      </w:r>
    </w:p>
    <w:p w14:paraId="36ABC246" w14:textId="3A64BBE8" w:rsidR="00D545FA" w:rsidRDefault="00D545FA" w:rsidP="00E83794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{{client_city_state_zip}}</w:t>
      </w:r>
    </w:p>
    <w:p w14:paraId="47C41DC5" w14:textId="77777777" w:rsidR="00D545FA" w:rsidRPr="00E34D4F" w:rsidRDefault="00D545FA" w:rsidP="00E83794">
      <w:pPr>
        <w:rPr>
          <w:rFonts w:ascii="Century" w:hAnsi="Century" w:cs="Times New Roman"/>
          <w:sz w:val="26"/>
          <w:szCs w:val="26"/>
        </w:rPr>
      </w:pPr>
    </w:p>
    <w:p w14:paraId="6DF96815" w14:textId="701CEF11" w:rsidR="00E83794" w:rsidRPr="00E34D4F" w:rsidRDefault="00E83794" w:rsidP="00E83794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 xml:space="preserve">Dear {{client_salutation}}, </w:t>
      </w:r>
    </w:p>
    <w:p w14:paraId="141AD9FA" w14:textId="77777777" w:rsidR="00E83794" w:rsidRPr="00E34D4F" w:rsidRDefault="00E83794" w:rsidP="00E83794">
      <w:pPr>
        <w:rPr>
          <w:rFonts w:ascii="Century" w:hAnsi="Century" w:cs="Times New Roman"/>
          <w:sz w:val="26"/>
          <w:szCs w:val="26"/>
        </w:rPr>
      </w:pPr>
    </w:p>
    <w:p w14:paraId="65291878" w14:textId="33821FB4" w:rsidR="00E83794" w:rsidRPr="00E34D4F" w:rsidRDefault="00E83794" w:rsidP="00E83794">
      <w:pPr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>Enclosed please find the discovery received from the Prosecuting Attorney’s office in your cases: {{case_number}}, {{case_number}}, {{case_number}}, {{case_number}}, {{case_number}}, {{case_number}}.  Please make any notes that you feel may be helpful to your defense during your reviewing of the documents, along with any questions you may have.</w:t>
      </w:r>
    </w:p>
    <w:p w14:paraId="18099ABD" w14:textId="77777777" w:rsidR="00D545FA" w:rsidRDefault="00D545FA" w:rsidP="00E83794">
      <w:pPr>
        <w:rPr>
          <w:rFonts w:ascii="Century" w:hAnsi="Century" w:cs="Times New Roman"/>
          <w:sz w:val="26"/>
          <w:szCs w:val="26"/>
        </w:rPr>
      </w:pPr>
    </w:p>
    <w:p w14:paraId="399F16CF" w14:textId="01FE68DD" w:rsidR="00E83794" w:rsidRPr="00E34D4F" w:rsidRDefault="00E83794" w:rsidP="00D545FA">
      <w:pPr>
        <w:ind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 xml:space="preserve">Thank you for your assistance in this matter. </w:t>
      </w:r>
    </w:p>
    <w:p w14:paraId="273ADC4A" w14:textId="77777777" w:rsidR="00E83794" w:rsidRPr="00E34D4F" w:rsidRDefault="00E83794" w:rsidP="00E83794">
      <w:pPr>
        <w:ind w:firstLine="720"/>
        <w:jc w:val="both"/>
        <w:rPr>
          <w:rFonts w:ascii="Century" w:hAnsi="Century" w:cs="Times New Roman"/>
          <w:sz w:val="26"/>
          <w:szCs w:val="26"/>
        </w:rPr>
      </w:pPr>
    </w:p>
    <w:p w14:paraId="1821DB9A" w14:textId="77777777" w:rsidR="00E83794" w:rsidRPr="00E34D4F" w:rsidRDefault="00E83794" w:rsidP="00E83794">
      <w:pPr>
        <w:ind w:firstLine="720"/>
        <w:rPr>
          <w:rFonts w:ascii="Century" w:hAnsi="Century" w:cs="Times New Roman"/>
          <w:sz w:val="26"/>
          <w:szCs w:val="26"/>
        </w:rPr>
      </w:pPr>
    </w:p>
    <w:p w14:paraId="65F258D1" w14:textId="16D88AAD" w:rsidR="00E83794" w:rsidRPr="00E34D4F" w:rsidRDefault="00E83794" w:rsidP="00E83794">
      <w:pPr>
        <w:ind w:left="3600"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Sincerely,</w:t>
      </w:r>
    </w:p>
    <w:p w14:paraId="1D463AC5" w14:textId="6B686D41" w:rsidR="00E83794" w:rsidRPr="00E34D4F" w:rsidRDefault="00E83794" w:rsidP="00E83794">
      <w:pPr>
        <w:rPr>
          <w:rFonts w:ascii="Century" w:hAnsi="Century" w:cs="Times New Roman"/>
          <w:sz w:val="26"/>
          <w:szCs w:val="26"/>
        </w:rPr>
      </w:pPr>
    </w:p>
    <w:p w14:paraId="2A49602C" w14:textId="4381FDD5" w:rsidR="00E83794" w:rsidRPr="0052368C" w:rsidRDefault="00E83794" w:rsidP="00E83794">
      <w:pPr>
        <w:rPr>
          <w:rFonts w:ascii="Brush Script MT" w:hAnsi="Brush Script MT" w:cs="Times New Roman"/>
          <w:sz w:val="48"/>
          <w:szCs w:val="48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</w:r>
    </w:p>
    <w:p w14:paraId="5BFB5232" w14:textId="78002A7B" w:rsidR="00E83794" w:rsidRPr="00E34D4F" w:rsidRDefault="00D545FA" w:rsidP="00E83794">
      <w:pPr>
        <w:ind w:left="3600"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{{attorney_name}}</w:t>
      </w:r>
    </w:p>
    <w:p w14:paraId="538D3CAD" w14:textId="77777777" w:rsidR="00E83794" w:rsidRPr="00E34D4F" w:rsidRDefault="00E83794" w:rsidP="00E83794">
      <w:pPr>
        <w:ind w:left="3600"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75 West Lockwood Avenue, Suite 250</w:t>
      </w:r>
    </w:p>
    <w:p w14:paraId="6C5DA3FE" w14:textId="77777777" w:rsidR="00E83794" w:rsidRPr="00E34D4F" w:rsidRDefault="00E83794" w:rsidP="00E83794">
      <w:pPr>
        <w:ind w:left="3600"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{{firm_city_state_zip}}</w:t>
      </w:r>
    </w:p>
    <w:p w14:paraId="5F693DBC" w14:textId="77777777" w:rsidR="00E83794" w:rsidRPr="00E34D4F" w:rsidRDefault="00E83794" w:rsidP="00E83794">
      <w:pPr>
        <w:ind w:left="3600" w:firstLine="720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Telephone: {{firm_phone}}</w:t>
      </w:r>
    </w:p>
    <w:p w14:paraId="637235E1" w14:textId="05A218B9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ab/>
        <w:tab/>
        <w:tab/>
        <w:tab/>
        <w:tab/>
        <w:tab/>
        <w:t>Email: john@jcsattorney.com</w:t>
      </w:r>
    </w:p>
    <w:p w14:paraId="2F89D7C0" w14:textId="77777777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</w:p>
    <w:p w14:paraId="4EC0A090" w14:textId="20CE18AF" w:rsidR="00E83794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</w:p>
    <w:p w14:paraId="1D95B17E" w14:textId="77777777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</w:p>
    <w:p w14:paraId="0173BB3F" w14:textId="77777777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</w:p>
    <w:p w14:paraId="4FE3038D" w14:textId="77777777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</w:p>
    <w:p w14:paraId="530C23BF" w14:textId="77777777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</w:p>
    <w:p w14:paraId="13C42E6E" w14:textId="77777777" w:rsidR="00E83794" w:rsidRPr="00E34D4F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JCS/taw</w:t>
      </w:r>
    </w:p>
    <w:p w14:paraId="2BB28B31" w14:textId="1C3E9E84" w:rsidR="0094527E" w:rsidRPr="00E83794" w:rsidRDefault="00E83794" w:rsidP="00E83794">
      <w:pPr>
        <w:pStyle w:val="NoSpacing"/>
        <w:rPr>
          <w:rFonts w:ascii="Century" w:hAnsi="Century" w:cs="Times New Roman"/>
          <w:sz w:val="26"/>
          <w:szCs w:val="26"/>
        </w:rPr>
      </w:pPr>
      <w:r>
        <w:rPr>
          <w:rFonts w:ascii="Century" w:hAnsi="Century" w:cs="Times New Roman"/>
          <w:sz w:val="26"/>
          <w:szCs w:val="26"/>
        </w:rPr>
        <w:t>Enclosure</w:t>
      </w:r>
      <w:bookmarkEnd w:id="0"/>
    </w:p>
    <w:sectPr w:rsidR="0094527E" w:rsidRPr="00E83794" w:rsidSect="00F3581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074BF" w14:textId="77777777" w:rsidR="00B552A4" w:rsidRDefault="00B552A4" w:rsidP="003370E7">
      <w:r>
        <w:separator/>
      </w:r>
    </w:p>
  </w:endnote>
  <w:endnote w:type="continuationSeparator" w:id="0">
    <w:p w14:paraId="19E4DDA6" w14:textId="77777777" w:rsidR="00B552A4" w:rsidRDefault="00B552A4" w:rsidP="00337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386F4" w14:textId="77777777" w:rsidR="003370E7" w:rsidRDefault="003370E7">
    <w:pPr>
      <w:pStyle w:val="Footer"/>
    </w:pPr>
    <w:r>
      <w:t xml:space="preserve">                                                    </w:t>
    </w:r>
    <w:r>
      <w:rPr>
        <w:noProof/>
      </w:rPr>
      <w:drawing>
        <wp:inline distT="0" distB="0" distL="0" distR="0" wp14:anchorId="3C31751E" wp14:editId="5066DA30">
          <wp:extent cx="5943600" cy="62293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JCSfoot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6229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5FBEC" w14:textId="77777777" w:rsidR="00B552A4" w:rsidRDefault="00B552A4" w:rsidP="003370E7">
      <w:r>
        <w:separator/>
      </w:r>
    </w:p>
  </w:footnote>
  <w:footnote w:type="continuationSeparator" w:id="0">
    <w:p w14:paraId="25620E56" w14:textId="77777777" w:rsidR="00B552A4" w:rsidRDefault="00B552A4" w:rsidP="00337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CAEEC" w14:textId="77777777" w:rsidR="003370E7" w:rsidRDefault="003370E7">
    <w:pPr>
      <w:pStyle w:val="Header"/>
    </w:pPr>
  </w:p>
  <w:p w14:paraId="7F5F6481" w14:textId="77777777" w:rsidR="003370E7" w:rsidRDefault="003370E7">
    <w:pPr>
      <w:pStyle w:val="Header"/>
    </w:pPr>
    <w:r>
      <w:t xml:space="preserve">                                       </w:t>
    </w:r>
    <w:r>
      <w:rPr>
        <w:noProof/>
      </w:rPr>
      <w:drawing>
        <wp:inline distT="0" distB="0" distL="0" distR="0" wp14:anchorId="0E875734" wp14:editId="7929305E">
          <wp:extent cx="3060700" cy="901700"/>
          <wp:effectExtent l="0" t="0" r="0" b="0"/>
          <wp:docPr id="1" name="Picture 1" descr="A picture containing drawing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JCShead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0700" cy="901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4FC"/>
    <w:rsid w:val="001E00BA"/>
    <w:rsid w:val="003370E7"/>
    <w:rsid w:val="004C717F"/>
    <w:rsid w:val="0052368C"/>
    <w:rsid w:val="006147A7"/>
    <w:rsid w:val="008D34FC"/>
    <w:rsid w:val="0094527E"/>
    <w:rsid w:val="00A251B7"/>
    <w:rsid w:val="00AB12E5"/>
    <w:rsid w:val="00B552A4"/>
    <w:rsid w:val="00B838BC"/>
    <w:rsid w:val="00CC0996"/>
    <w:rsid w:val="00D545FA"/>
    <w:rsid w:val="00E83794"/>
    <w:rsid w:val="00EE28A4"/>
    <w:rsid w:val="00F3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869D"/>
  <w15:chartTrackingRefBased/>
  <w15:docId w15:val="{62DC2192-66DE-46C2-9ABE-AF5BC0F3C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0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70E7"/>
  </w:style>
  <w:style w:type="paragraph" w:styleId="Footer">
    <w:name w:val="footer"/>
    <w:basedOn w:val="Normal"/>
    <w:link w:val="FooterChar"/>
    <w:uiPriority w:val="99"/>
    <w:unhideWhenUsed/>
    <w:rsid w:val="003370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70E7"/>
  </w:style>
  <w:style w:type="paragraph" w:styleId="NoSpacing">
    <w:name w:val="No Spacing"/>
    <w:uiPriority w:val="1"/>
    <w:qFormat/>
    <w:rsid w:val="00E83794"/>
    <w:rPr>
      <w:rFonts w:eastAsiaTheme="minorEastAs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Front\Downloads\J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JCS</Template>
  <TotalTime>8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Front Desk</dc:creator>
  <cp:keywords/>
  <dc:description/>
  <cp:lastModifiedBy>John Schleiffarth</cp:lastModifiedBy>
  <cp:revision>2</cp:revision>
  <cp:lastPrinted>2022-07-07T23:13:00Z</cp:lastPrinted>
  <dcterms:created xsi:type="dcterms:W3CDTF">2024-02-15T21:12:00Z</dcterms:created>
  <dcterms:modified xsi:type="dcterms:W3CDTF">2024-02-15T21:12:00Z</dcterms:modified>
</cp:coreProperties>
</file>